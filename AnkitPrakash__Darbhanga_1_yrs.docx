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6216" w:rsidRDefault="00596B32" w:rsidP="00141A4C">
      <w:pPr>
        <w:pStyle w:val="Title"/>
      </w:pPr>
      <w:r>
        <w:t>ANKIT PRAKASH</w:t>
      </w:r>
    </w:p>
    <w:p w:rsidR="00596B32" w:rsidRDefault="00596B32" w:rsidP="00141A4C">
      <w:r>
        <w:t>S/O Shri Nawin Prakash</w:t>
      </w:r>
    </w:p>
    <w:p w:rsidR="00596B32" w:rsidRDefault="00596B32" w:rsidP="00141A4C">
      <w:proofErr w:type="spellStart"/>
      <w:r>
        <w:t>Shastri</w:t>
      </w:r>
      <w:proofErr w:type="spellEnd"/>
      <w:r>
        <w:t xml:space="preserve"> Nagar, </w:t>
      </w:r>
      <w:proofErr w:type="spellStart"/>
      <w:r>
        <w:t>Ekmi</w:t>
      </w:r>
      <w:proofErr w:type="spellEnd"/>
      <w:r>
        <w:t xml:space="preserve"> Road</w:t>
      </w:r>
    </w:p>
    <w:p w:rsidR="00596B32" w:rsidRDefault="00596B32" w:rsidP="00141A4C">
      <w:proofErr w:type="spellStart"/>
      <w:proofErr w:type="gramStart"/>
      <w:r>
        <w:t>Laheriasarai</w:t>
      </w:r>
      <w:proofErr w:type="spellEnd"/>
      <w:r>
        <w:t xml:space="preserve"> ,</w:t>
      </w:r>
      <w:proofErr w:type="spellStart"/>
      <w:r>
        <w:t>Darbhanga</w:t>
      </w:r>
      <w:proofErr w:type="spellEnd"/>
      <w:proofErr w:type="gramEnd"/>
    </w:p>
    <w:p w:rsidR="00596B32" w:rsidRDefault="00596B32" w:rsidP="00141A4C">
      <w:r>
        <w:t>Bihar-846001</w:t>
      </w:r>
      <w:r w:rsidR="00141A4C">
        <w:t> </w:t>
      </w:r>
    </w:p>
    <w:p w:rsidR="00596B32" w:rsidRDefault="00141A4C" w:rsidP="00141A4C">
      <w:r>
        <w:t> </w:t>
      </w:r>
      <w:r w:rsidR="00596B32">
        <w:t>+91 8709432364</w:t>
      </w:r>
      <w:r>
        <w:t> </w:t>
      </w:r>
    </w:p>
    <w:p w:rsidR="00141A4C" w:rsidRDefault="00AD6906" w:rsidP="00141A4C">
      <w:sdt>
        <w:sdtPr>
          <w:alias w:val="Email:"/>
          <w:tag w:val="Email:"/>
          <w:id w:val="-391963670"/>
          <w:placeholder>
            <w:docPart w:val="75AC5C55EFB94E87A057B582704190D8"/>
          </w:placeholder>
          <w:temporary/>
          <w:showingPlcHdr/>
          <w:dataBinding w:prefixMappings="xmlns:ns0='http://schemas.microsoft.com/office/2006/coverPageProps' " w:xpath="/ns0:CoverPageProperties[1]/ns0:CompanyEmail[1]" w:storeItemID="{55AF091B-3C7A-41E3-B477-F2FDAA23CFDA}"/>
          <w15:appearance w15:val="hidden"/>
          <w:text/>
        </w:sdtPr>
        <w:sdtEndPr/>
        <w:sdtContent>
          <w:r w:rsidR="00141A4C">
            <w:t>Email</w:t>
          </w:r>
        </w:sdtContent>
      </w:sdt>
    </w:p>
    <w:p w:rsidR="006270A9" w:rsidRDefault="00AD6906" w:rsidP="00141A4C">
      <w:pPr>
        <w:pStyle w:val="Heading1"/>
      </w:pPr>
      <w:sdt>
        <w:sdtPr>
          <w:alias w:val="Objective:"/>
          <w:tag w:val="Objective:"/>
          <w:id w:val="-731932020"/>
          <w:placeholder>
            <w:docPart w:val="F3BC4EE21617496A9A9D252AB919CA0C"/>
          </w:placeholder>
          <w:temporary/>
          <w:showingPlcHdr/>
          <w15:appearance w15:val="hidden"/>
        </w:sdtPr>
        <w:sdtEndPr/>
        <w:sdtContent>
          <w:r w:rsidR="009D5933">
            <w:t>Objective</w:t>
          </w:r>
        </w:sdtContent>
      </w:sdt>
    </w:p>
    <w:p w:rsidR="006270A9" w:rsidRDefault="00596B32">
      <w:r>
        <w:t xml:space="preserve">With an ability to contribute a lot in the management of Marketing seeking a challenging and rewarding position in a firm, aspiring to develop, lead and contribute to the organization overall goals. </w:t>
      </w:r>
    </w:p>
    <w:p w:rsidR="006270A9" w:rsidRDefault="00AD6906" w:rsidP="001A6B61">
      <w:pPr>
        <w:pStyle w:val="Heading1"/>
      </w:pPr>
      <w:sdt>
        <w:sdtPr>
          <w:alias w:val="Education:"/>
          <w:tag w:val="Education:"/>
          <w:id w:val="807127995"/>
          <w:placeholder>
            <w:docPart w:val="D970C5A7E2094834B5337687408514A1"/>
          </w:placeholder>
          <w:temporary/>
          <w:showingPlcHdr/>
          <w15:appearance w15:val="hidden"/>
        </w:sdtPr>
        <w:sdtEndPr/>
        <w:sdtContent>
          <w:r w:rsidR="009D5933">
            <w:t>Education</w:t>
          </w:r>
        </w:sdtContent>
      </w:sdt>
      <w:proofErr w:type="gramStart"/>
      <w:r w:rsidR="001A6B61">
        <w:t>al</w:t>
      </w:r>
      <w:proofErr w:type="gramEnd"/>
      <w:r w:rsidR="001A6B61">
        <w:t xml:space="preserve"> Qualification</w:t>
      </w:r>
    </w:p>
    <w:p w:rsidR="006270A9" w:rsidRDefault="009D5933" w:rsidP="001B29CF">
      <w:pPr>
        <w:pStyle w:val="ListBullet"/>
      </w:pPr>
      <w:r>
        <w:t xml:space="preserve"> </w:t>
      </w:r>
      <w:r w:rsidR="001A6B61">
        <w:t xml:space="preserve">Pursuing Master of Business Administration in Marketing (2018-2020) from </w:t>
      </w:r>
      <w:proofErr w:type="spellStart"/>
      <w:r w:rsidR="001A6B61">
        <w:t>LNMU</w:t>
      </w:r>
      <w:proofErr w:type="gramStart"/>
      <w:r w:rsidR="001A6B61">
        <w:t>,Darbhanga</w:t>
      </w:r>
      <w:proofErr w:type="spellEnd"/>
      <w:proofErr w:type="gramEnd"/>
      <w:r w:rsidR="001A6B61">
        <w:t>.</w:t>
      </w:r>
    </w:p>
    <w:p w:rsidR="006270A9" w:rsidRDefault="009D5933" w:rsidP="001B29CF">
      <w:pPr>
        <w:pStyle w:val="ListBullet"/>
      </w:pPr>
      <w:r>
        <w:t xml:space="preserve"> </w:t>
      </w:r>
      <w:r w:rsidR="001A6B61">
        <w:t xml:space="preserve">Pursued Bachelor of Business Administration (2015-2018) with First Class from </w:t>
      </w:r>
      <w:proofErr w:type="spellStart"/>
      <w:r w:rsidR="001A6B61">
        <w:t>LNMU</w:t>
      </w:r>
      <w:proofErr w:type="gramStart"/>
      <w:r w:rsidR="001A6B61">
        <w:t>,Darbhanga</w:t>
      </w:r>
      <w:proofErr w:type="spellEnd"/>
      <w:proofErr w:type="gramEnd"/>
      <w:r w:rsidR="001A6B61">
        <w:t>.</w:t>
      </w:r>
    </w:p>
    <w:p w:rsidR="006270A9" w:rsidRDefault="001A6B61" w:rsidP="001B29CF">
      <w:pPr>
        <w:pStyle w:val="ListBullet"/>
      </w:pPr>
      <w:r>
        <w:t xml:space="preserve"> Done HSC in 2011 from……</w:t>
      </w:r>
    </w:p>
    <w:p w:rsidR="001A6B61" w:rsidRDefault="001A6B61" w:rsidP="001B29CF">
      <w:pPr>
        <w:pStyle w:val="ListBullet"/>
      </w:pPr>
      <w:r>
        <w:t xml:space="preserve"> </w:t>
      </w:r>
      <w:proofErr w:type="spellStart"/>
      <w:r>
        <w:t>Oone</w:t>
      </w:r>
      <w:proofErr w:type="spellEnd"/>
      <w:r>
        <w:t xml:space="preserve"> SHC in 2008 from……..</w:t>
      </w:r>
    </w:p>
    <w:sdt>
      <w:sdtPr>
        <w:alias w:val="Skills &amp; Abilities:"/>
        <w:tag w:val="Skills &amp; Abilities:"/>
        <w:id w:val="458624136"/>
        <w:placeholder>
          <w:docPart w:val="51BC27B231F7491F8B68B4029C62C460"/>
        </w:placeholder>
        <w:temporary/>
        <w:showingPlcHdr/>
        <w15:appearance w15:val="hidden"/>
      </w:sdtPr>
      <w:sdtEndPr/>
      <w:sdtContent>
        <w:p w:rsidR="006270A9" w:rsidRDefault="009D5933">
          <w:pPr>
            <w:pStyle w:val="Heading1"/>
          </w:pPr>
          <w:r>
            <w:t>Skills &amp; Abilities</w:t>
          </w:r>
        </w:p>
      </w:sdtContent>
    </w:sdt>
    <w:sdt>
      <w:sdtPr>
        <w:alias w:val="Management:"/>
        <w:tag w:val="Management:"/>
        <w:id w:val="598525640"/>
        <w:placeholder>
          <w:docPart w:val="2257546225DD46778FFB2964A18AF2A5"/>
        </w:placeholder>
        <w:temporary/>
        <w:showingPlcHdr/>
        <w15:appearance w15:val="hidden"/>
      </w:sdtPr>
      <w:sdtEndPr/>
      <w:sdtContent>
        <w:p w:rsidR="006270A9" w:rsidRDefault="009D5933">
          <w:pPr>
            <w:pStyle w:val="Heading2"/>
          </w:pPr>
          <w:r>
            <w:t>Management</w:t>
          </w:r>
        </w:p>
      </w:sdtContent>
    </w:sdt>
    <w:p w:rsidR="006270A9" w:rsidRDefault="004E29F1">
      <w:pPr>
        <w:pStyle w:val="ListBullet"/>
      </w:pPr>
      <w:r>
        <w:t>Having high confidence on managing the work with strategies and coordinating the efforts.</w:t>
      </w:r>
    </w:p>
    <w:sdt>
      <w:sdtPr>
        <w:alias w:val="Sales:"/>
        <w:tag w:val="Sales:"/>
        <w:id w:val="-2126221975"/>
        <w:placeholder>
          <w:docPart w:val="3C93664102254E99BDBA6196AD8ACD06"/>
        </w:placeholder>
        <w:temporary/>
        <w:showingPlcHdr/>
        <w15:appearance w15:val="hidden"/>
      </w:sdtPr>
      <w:sdtEndPr/>
      <w:sdtContent>
        <w:p w:rsidR="006270A9" w:rsidRDefault="009D5933">
          <w:pPr>
            <w:pStyle w:val="Heading2"/>
          </w:pPr>
          <w:r>
            <w:t>Sales</w:t>
          </w:r>
        </w:p>
      </w:sdtContent>
    </w:sdt>
    <w:p w:rsidR="006270A9" w:rsidRDefault="004E29F1">
      <w:pPr>
        <w:pStyle w:val="ListBullet"/>
      </w:pPr>
      <w:r>
        <w:t>Very much proficiency in selling activities, full of Convincing skills.</w:t>
      </w:r>
    </w:p>
    <w:sdt>
      <w:sdtPr>
        <w:alias w:val="Communication:"/>
        <w:tag w:val="Communication:"/>
        <w:id w:val="-1153840069"/>
        <w:placeholder>
          <w:docPart w:val="E24855BD61F1424C8B06E9DCBD0029EF"/>
        </w:placeholder>
        <w:temporary/>
        <w:showingPlcHdr/>
        <w15:appearance w15:val="hidden"/>
      </w:sdtPr>
      <w:sdtEndPr/>
      <w:sdtContent>
        <w:p w:rsidR="006270A9" w:rsidRDefault="009D5933">
          <w:pPr>
            <w:pStyle w:val="Heading2"/>
          </w:pPr>
          <w:r>
            <w:t>Communication</w:t>
          </w:r>
        </w:p>
      </w:sdtContent>
    </w:sdt>
    <w:p w:rsidR="006270A9" w:rsidRDefault="004E29F1">
      <w:pPr>
        <w:pStyle w:val="ListBullet"/>
      </w:pPr>
      <w:r>
        <w:t>Confident communicator in English and Hindi.</w:t>
      </w:r>
    </w:p>
    <w:sdt>
      <w:sdtPr>
        <w:alias w:val="Leadership:"/>
        <w:tag w:val="Leadership:"/>
        <w:id w:val="1837562325"/>
        <w:placeholder>
          <w:docPart w:val="64C037936C654662AA7ADD21B4299706"/>
        </w:placeholder>
        <w:temporary/>
        <w:showingPlcHdr/>
        <w15:appearance w15:val="hidden"/>
      </w:sdtPr>
      <w:sdtEndPr/>
      <w:sdtContent>
        <w:p w:rsidR="006270A9" w:rsidRDefault="009D5933">
          <w:pPr>
            <w:pStyle w:val="Heading2"/>
          </w:pPr>
          <w:r>
            <w:t>Leadership</w:t>
          </w:r>
        </w:p>
      </w:sdtContent>
    </w:sdt>
    <w:p w:rsidR="006270A9" w:rsidRDefault="004E29F1">
      <w:pPr>
        <w:pStyle w:val="ListBullet"/>
      </w:pPr>
      <w:r>
        <w:t>High quality in Leadership as I know how to lead the team.</w:t>
      </w:r>
    </w:p>
    <w:p w:rsidR="006270A9" w:rsidRDefault="00AC753C">
      <w:pPr>
        <w:pStyle w:val="Heading1"/>
      </w:pPr>
      <w:r>
        <w:t>IT Skills</w:t>
      </w:r>
    </w:p>
    <w:p w:rsidR="006270A9" w:rsidRDefault="00AC753C">
      <w:pPr>
        <w:pStyle w:val="ListBullet"/>
      </w:pPr>
      <w:r>
        <w:t>Knowledge of MS WORD.</w:t>
      </w:r>
    </w:p>
    <w:p w:rsidR="00AC753C" w:rsidRDefault="00AC753C" w:rsidP="00AC753C">
      <w:pPr>
        <w:pStyle w:val="ListBullet"/>
        <w:numPr>
          <w:ilvl w:val="0"/>
          <w:numId w:val="0"/>
        </w:numPr>
      </w:pPr>
    </w:p>
    <w:p w:rsidR="00AC753C" w:rsidRDefault="00AC753C" w:rsidP="00AC753C">
      <w:pPr>
        <w:pStyle w:val="ListBullet"/>
        <w:numPr>
          <w:ilvl w:val="0"/>
          <w:numId w:val="0"/>
        </w:numPr>
        <w:ind w:left="216" w:hanging="216"/>
        <w:rPr>
          <w:b/>
          <w:color w:val="2A7B88" w:themeColor="accent1" w:themeShade="BF"/>
          <w:sz w:val="28"/>
          <w:szCs w:val="28"/>
        </w:rPr>
      </w:pPr>
    </w:p>
    <w:p w:rsidR="00AC753C" w:rsidRDefault="00AC753C" w:rsidP="00AC753C">
      <w:pPr>
        <w:pStyle w:val="ListBullet"/>
        <w:numPr>
          <w:ilvl w:val="0"/>
          <w:numId w:val="0"/>
        </w:numPr>
        <w:ind w:left="216" w:hanging="216"/>
        <w:rPr>
          <w:b/>
          <w:color w:val="2A7B88" w:themeColor="accent1" w:themeShade="BF"/>
          <w:sz w:val="28"/>
          <w:szCs w:val="28"/>
        </w:rPr>
      </w:pPr>
    </w:p>
    <w:p w:rsidR="00AC753C" w:rsidRDefault="00AC753C" w:rsidP="00AC753C">
      <w:pPr>
        <w:pStyle w:val="ListBullet"/>
        <w:numPr>
          <w:ilvl w:val="0"/>
          <w:numId w:val="0"/>
        </w:numPr>
        <w:ind w:left="216" w:hanging="216"/>
        <w:rPr>
          <w:b/>
          <w:color w:val="2A7B88" w:themeColor="accent1" w:themeShade="BF"/>
          <w:sz w:val="28"/>
          <w:szCs w:val="28"/>
        </w:rPr>
      </w:pPr>
    </w:p>
    <w:p w:rsidR="001B29CF" w:rsidRDefault="00AC753C" w:rsidP="00AC753C">
      <w:pPr>
        <w:pStyle w:val="ListBullet"/>
        <w:numPr>
          <w:ilvl w:val="0"/>
          <w:numId w:val="0"/>
        </w:numPr>
        <w:ind w:left="216" w:hanging="216"/>
        <w:rPr>
          <w:b/>
          <w:color w:val="2A7B88" w:themeColor="accent1" w:themeShade="BF"/>
          <w:sz w:val="28"/>
          <w:szCs w:val="28"/>
        </w:rPr>
      </w:pPr>
      <w:r w:rsidRPr="00AC753C">
        <w:rPr>
          <w:b/>
          <w:color w:val="2A7B88" w:themeColor="accent1" w:themeShade="BF"/>
          <w:sz w:val="28"/>
          <w:szCs w:val="28"/>
        </w:rPr>
        <w:lastRenderedPageBreak/>
        <w:t>Personal Details</w:t>
      </w:r>
    </w:p>
    <w:p w:rsidR="00AC753C" w:rsidRDefault="00AC753C" w:rsidP="00AC753C">
      <w:pPr>
        <w:pStyle w:val="ListBullet"/>
        <w:numPr>
          <w:ilvl w:val="0"/>
          <w:numId w:val="0"/>
        </w:numPr>
        <w:ind w:left="216" w:hanging="216"/>
        <w:rPr>
          <w:b/>
          <w:color w:val="2A7B88" w:themeColor="accent1" w:themeShade="BF"/>
          <w:sz w:val="28"/>
          <w:szCs w:val="28"/>
        </w:rPr>
      </w:pPr>
    </w:p>
    <w:p w:rsidR="00AC753C" w:rsidRPr="00AC753C" w:rsidRDefault="00AC753C" w:rsidP="00AC753C">
      <w:pPr>
        <w:pStyle w:val="ListBullet"/>
        <w:numPr>
          <w:ilvl w:val="0"/>
          <w:numId w:val="0"/>
        </w:numPr>
        <w:ind w:left="216" w:hanging="216"/>
        <w:rPr>
          <w:b/>
          <w:color w:val="auto"/>
          <w:sz w:val="24"/>
          <w:szCs w:val="24"/>
        </w:rPr>
      </w:pPr>
      <w:r w:rsidRPr="00AC753C">
        <w:rPr>
          <w:b/>
          <w:color w:val="auto"/>
          <w:sz w:val="24"/>
          <w:szCs w:val="24"/>
        </w:rPr>
        <w:t xml:space="preserve">    Name  -    Ankit Prakash</w:t>
      </w:r>
    </w:p>
    <w:p w:rsidR="00AC753C" w:rsidRPr="00AC753C" w:rsidRDefault="00AC753C" w:rsidP="00AC753C">
      <w:pPr>
        <w:pStyle w:val="ListBullet"/>
        <w:numPr>
          <w:ilvl w:val="0"/>
          <w:numId w:val="0"/>
        </w:numPr>
        <w:ind w:left="216" w:hanging="216"/>
        <w:rPr>
          <w:b/>
          <w:color w:val="auto"/>
          <w:sz w:val="24"/>
          <w:szCs w:val="24"/>
        </w:rPr>
      </w:pPr>
      <w:r w:rsidRPr="00AC753C">
        <w:rPr>
          <w:b/>
          <w:color w:val="auto"/>
          <w:sz w:val="24"/>
          <w:szCs w:val="24"/>
        </w:rPr>
        <w:t>Father’s Name-Shri Nawin Prakash</w:t>
      </w:r>
    </w:p>
    <w:p w:rsidR="00AC753C" w:rsidRPr="00AC753C" w:rsidRDefault="00AC753C" w:rsidP="00AC753C">
      <w:pPr>
        <w:pStyle w:val="ListBullet"/>
        <w:numPr>
          <w:ilvl w:val="0"/>
          <w:numId w:val="0"/>
        </w:numPr>
        <w:ind w:left="216" w:hanging="216"/>
        <w:rPr>
          <w:b/>
          <w:color w:val="auto"/>
          <w:sz w:val="24"/>
          <w:szCs w:val="24"/>
        </w:rPr>
      </w:pPr>
      <w:r w:rsidRPr="00AC753C">
        <w:rPr>
          <w:b/>
          <w:color w:val="auto"/>
          <w:sz w:val="24"/>
          <w:szCs w:val="24"/>
        </w:rPr>
        <w:t>Languages Known-English,Hindi</w:t>
      </w:r>
    </w:p>
    <w:p w:rsidR="00AC753C" w:rsidRPr="00AC753C" w:rsidRDefault="00AC753C" w:rsidP="00AC753C">
      <w:pPr>
        <w:pStyle w:val="ListBullet"/>
        <w:numPr>
          <w:ilvl w:val="0"/>
          <w:numId w:val="0"/>
        </w:numPr>
        <w:ind w:left="216" w:hanging="216"/>
        <w:rPr>
          <w:b/>
          <w:color w:val="auto"/>
          <w:sz w:val="24"/>
          <w:szCs w:val="24"/>
        </w:rPr>
      </w:pPr>
      <w:bookmarkStart w:id="0" w:name="_GoBack"/>
      <w:bookmarkEnd w:id="0"/>
    </w:p>
    <w:p w:rsidR="00AC753C" w:rsidRPr="00AC753C" w:rsidRDefault="00AC753C" w:rsidP="00AC753C">
      <w:pPr>
        <w:pStyle w:val="ListBullet"/>
        <w:numPr>
          <w:ilvl w:val="0"/>
          <w:numId w:val="0"/>
        </w:numPr>
        <w:ind w:left="216" w:hanging="216"/>
        <w:rPr>
          <w:b/>
          <w:color w:val="auto"/>
          <w:sz w:val="24"/>
          <w:szCs w:val="24"/>
        </w:rPr>
      </w:pPr>
    </w:p>
    <w:p w:rsidR="00AC753C" w:rsidRPr="00AC753C" w:rsidRDefault="00AC753C" w:rsidP="00AC753C">
      <w:pPr>
        <w:pStyle w:val="ListBullet"/>
        <w:numPr>
          <w:ilvl w:val="0"/>
          <w:numId w:val="0"/>
        </w:numPr>
        <w:ind w:left="216" w:hanging="216"/>
        <w:rPr>
          <w:b/>
          <w:color w:val="auto"/>
          <w:sz w:val="24"/>
          <w:szCs w:val="24"/>
        </w:rPr>
      </w:pPr>
      <w:r w:rsidRPr="00AC753C">
        <w:rPr>
          <w:b/>
          <w:color w:val="auto"/>
          <w:sz w:val="24"/>
          <w:szCs w:val="24"/>
        </w:rPr>
        <w:t>Location:Darbhanga,Bihar</w:t>
      </w:r>
    </w:p>
    <w:p w:rsidR="00AC753C" w:rsidRDefault="00AC753C" w:rsidP="00AC753C">
      <w:pPr>
        <w:pStyle w:val="ListBullet"/>
        <w:numPr>
          <w:ilvl w:val="0"/>
          <w:numId w:val="0"/>
        </w:numPr>
        <w:ind w:left="216" w:hanging="216"/>
        <w:rPr>
          <w:b/>
          <w:color w:val="2A7B88" w:themeColor="accent1" w:themeShade="BF"/>
          <w:sz w:val="28"/>
          <w:szCs w:val="28"/>
        </w:rPr>
      </w:pPr>
    </w:p>
    <w:p w:rsidR="00AC753C" w:rsidRDefault="00AC753C" w:rsidP="00AC753C">
      <w:pPr>
        <w:pStyle w:val="ListBullet"/>
        <w:numPr>
          <w:ilvl w:val="0"/>
          <w:numId w:val="0"/>
        </w:numPr>
        <w:ind w:left="216" w:hanging="216"/>
        <w:rPr>
          <w:b/>
          <w:color w:val="2A7B88" w:themeColor="accent1" w:themeShade="BF"/>
          <w:sz w:val="28"/>
          <w:szCs w:val="28"/>
        </w:rPr>
      </w:pPr>
    </w:p>
    <w:p w:rsidR="00AC753C" w:rsidRDefault="00AC753C" w:rsidP="00AC753C">
      <w:pPr>
        <w:pStyle w:val="ListBullet"/>
        <w:numPr>
          <w:ilvl w:val="0"/>
          <w:numId w:val="0"/>
        </w:numPr>
        <w:ind w:left="216" w:hanging="216"/>
        <w:rPr>
          <w:b/>
          <w:color w:val="2A7B88" w:themeColor="accent1" w:themeShade="BF"/>
          <w:sz w:val="28"/>
          <w:szCs w:val="28"/>
        </w:rPr>
      </w:pPr>
    </w:p>
    <w:p w:rsidR="00AC753C" w:rsidRDefault="00AC753C" w:rsidP="00AC753C">
      <w:pPr>
        <w:pStyle w:val="ListBullet"/>
        <w:numPr>
          <w:ilvl w:val="0"/>
          <w:numId w:val="0"/>
        </w:numPr>
        <w:ind w:left="216" w:hanging="216"/>
        <w:rPr>
          <w:b/>
          <w:color w:val="2A7B88" w:themeColor="accent1" w:themeShade="BF"/>
          <w:sz w:val="28"/>
          <w:szCs w:val="28"/>
        </w:rPr>
      </w:pPr>
    </w:p>
    <w:p w:rsidR="00AC753C" w:rsidRPr="00AC753C" w:rsidRDefault="00AC753C" w:rsidP="00AC753C">
      <w:pPr>
        <w:pStyle w:val="ListBullet"/>
        <w:numPr>
          <w:ilvl w:val="0"/>
          <w:numId w:val="0"/>
        </w:numPr>
        <w:ind w:left="216" w:hanging="216"/>
        <w:rPr>
          <w:b/>
          <w:color w:val="auto"/>
          <w:sz w:val="28"/>
          <w:szCs w:val="28"/>
        </w:rPr>
      </w:pPr>
      <w:r w:rsidRPr="00AC753C">
        <w:rPr>
          <w:b/>
          <w:color w:val="auto"/>
          <w:sz w:val="28"/>
          <w:szCs w:val="28"/>
        </w:rPr>
        <w:t xml:space="preserve">                                                                                                                              Yours Faithfully</w:t>
      </w:r>
    </w:p>
    <w:p w:rsidR="00AC753C" w:rsidRPr="00AC753C" w:rsidRDefault="00AC753C" w:rsidP="00AC753C">
      <w:pPr>
        <w:pStyle w:val="ListBullet"/>
        <w:numPr>
          <w:ilvl w:val="0"/>
          <w:numId w:val="0"/>
        </w:numPr>
        <w:ind w:left="216" w:hanging="216"/>
        <w:rPr>
          <w:b/>
          <w:color w:val="2A7B88" w:themeColor="accent1" w:themeShade="BF"/>
          <w:sz w:val="24"/>
          <w:szCs w:val="24"/>
        </w:rPr>
      </w:pPr>
      <w:r>
        <w:rPr>
          <w:b/>
          <w:color w:val="2A7B88" w:themeColor="accent1" w:themeShade="BF"/>
          <w:sz w:val="28"/>
          <w:szCs w:val="28"/>
        </w:rPr>
        <w:t xml:space="preserve">                                                                                                                               </w:t>
      </w:r>
      <w:r w:rsidRPr="00AC753C">
        <w:rPr>
          <w:b/>
          <w:color w:val="auto"/>
          <w:sz w:val="24"/>
          <w:szCs w:val="24"/>
        </w:rPr>
        <w:t>Ankit Prakash</w:t>
      </w:r>
    </w:p>
    <w:p w:rsidR="00AC753C" w:rsidRDefault="00AC753C" w:rsidP="00AC753C">
      <w:pPr>
        <w:pStyle w:val="ListBullet"/>
        <w:numPr>
          <w:ilvl w:val="0"/>
          <w:numId w:val="0"/>
        </w:numPr>
        <w:ind w:left="216" w:hanging="216"/>
        <w:rPr>
          <w:b/>
          <w:color w:val="2A7B88" w:themeColor="accent1" w:themeShade="BF"/>
          <w:sz w:val="28"/>
          <w:szCs w:val="28"/>
        </w:rPr>
      </w:pPr>
    </w:p>
    <w:p w:rsidR="00AC753C" w:rsidRPr="00AC753C" w:rsidRDefault="00AC753C" w:rsidP="00AC753C">
      <w:pPr>
        <w:pStyle w:val="ListBullet"/>
        <w:numPr>
          <w:ilvl w:val="0"/>
          <w:numId w:val="0"/>
        </w:numPr>
        <w:ind w:left="216" w:hanging="216"/>
        <w:rPr>
          <w:b/>
          <w:color w:val="2A7B88" w:themeColor="accent1" w:themeShade="BF"/>
          <w:sz w:val="28"/>
          <w:szCs w:val="28"/>
        </w:rPr>
      </w:pPr>
    </w:p>
    <w:sectPr w:rsidR="00AC753C" w:rsidRPr="00AC753C" w:rsidSect="00617B26">
      <w:footerReference w:type="default" r:id="rId8"/>
      <w:pgSz w:w="12240" w:h="15840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6906" w:rsidRDefault="00AD6906">
      <w:pPr>
        <w:spacing w:after="0"/>
      </w:pPr>
      <w:r>
        <w:separator/>
      </w:r>
    </w:p>
  </w:endnote>
  <w:endnote w:type="continuationSeparator" w:id="0">
    <w:p w:rsidR="00AD6906" w:rsidRDefault="00AD690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AC753C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6906" w:rsidRDefault="00AD6906">
      <w:pPr>
        <w:spacing w:after="0"/>
      </w:pPr>
      <w:r>
        <w:separator/>
      </w:r>
    </w:p>
  </w:footnote>
  <w:footnote w:type="continuationSeparator" w:id="0">
    <w:p w:rsidR="00AD6906" w:rsidRDefault="00AD690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9E5B4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19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3"/>
  </w:num>
  <w:num w:numId="15">
    <w:abstractNumId w:val="16"/>
  </w:num>
  <w:num w:numId="16">
    <w:abstractNumId w:val="12"/>
  </w:num>
  <w:num w:numId="17">
    <w:abstractNumId w:val="15"/>
  </w:num>
  <w:num w:numId="18">
    <w:abstractNumId w:val="10"/>
  </w:num>
  <w:num w:numId="19">
    <w:abstractNumId w:val="19"/>
  </w:num>
  <w:num w:numId="20">
    <w:abstractNumId w:val="17"/>
  </w:num>
  <w:num w:numId="21">
    <w:abstractNumId w:val="11"/>
  </w:num>
  <w:num w:numId="22">
    <w:abstractNumId w:val="14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B32"/>
    <w:rsid w:val="000A4F59"/>
    <w:rsid w:val="00141A4C"/>
    <w:rsid w:val="001A6B61"/>
    <w:rsid w:val="001B29CF"/>
    <w:rsid w:val="0028220F"/>
    <w:rsid w:val="00356C14"/>
    <w:rsid w:val="004E29F1"/>
    <w:rsid w:val="00596B32"/>
    <w:rsid w:val="00617B26"/>
    <w:rsid w:val="006270A9"/>
    <w:rsid w:val="00675956"/>
    <w:rsid w:val="00681034"/>
    <w:rsid w:val="00816216"/>
    <w:rsid w:val="0087734B"/>
    <w:rsid w:val="009D5933"/>
    <w:rsid w:val="00AC753C"/>
    <w:rsid w:val="00AD6906"/>
    <w:rsid w:val="00BD768D"/>
    <w:rsid w:val="00C61F8E"/>
    <w:rsid w:val="00E83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FDCE6D-5169-4230-B542-D86BCFCBF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29CF"/>
  </w:style>
  <w:style w:type="paragraph" w:styleId="Heading1">
    <w:name w:val="heading 1"/>
    <w:basedOn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681034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Resume%20(color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5AC5C55EFB94E87A057B582704190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3F85A3-E722-4E28-9A28-2464FB27A390}"/>
      </w:docPartPr>
      <w:docPartBody>
        <w:p w:rsidR="00000000" w:rsidRDefault="00F41B72">
          <w:pPr>
            <w:pStyle w:val="75AC5C55EFB94E87A057B582704190D8"/>
          </w:pPr>
          <w:r>
            <w:t>Email</w:t>
          </w:r>
        </w:p>
      </w:docPartBody>
    </w:docPart>
    <w:docPart>
      <w:docPartPr>
        <w:name w:val="F3BC4EE21617496A9A9D252AB919CA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66CF35-F1F8-457F-867C-E2631BE7F61C}"/>
      </w:docPartPr>
      <w:docPartBody>
        <w:p w:rsidR="00000000" w:rsidRDefault="00F41B72">
          <w:pPr>
            <w:pStyle w:val="F3BC4EE21617496A9A9D252AB919CA0C"/>
          </w:pPr>
          <w:r>
            <w:t>Objective</w:t>
          </w:r>
        </w:p>
      </w:docPartBody>
    </w:docPart>
    <w:docPart>
      <w:docPartPr>
        <w:name w:val="D970C5A7E2094834B5337687408514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41161-961D-4156-8660-72EB33D6C4D0}"/>
      </w:docPartPr>
      <w:docPartBody>
        <w:p w:rsidR="00000000" w:rsidRDefault="00F41B72">
          <w:pPr>
            <w:pStyle w:val="D970C5A7E2094834B5337687408514A1"/>
          </w:pPr>
          <w:r>
            <w:t>Education</w:t>
          </w:r>
        </w:p>
      </w:docPartBody>
    </w:docPart>
    <w:docPart>
      <w:docPartPr>
        <w:name w:val="51BC27B231F7491F8B68B4029C62C4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E227D2-BB9A-4D14-9D22-335EBB6C4F4D}"/>
      </w:docPartPr>
      <w:docPartBody>
        <w:p w:rsidR="00000000" w:rsidRDefault="00F41B72">
          <w:pPr>
            <w:pStyle w:val="51BC27B231F7491F8B68B4029C62C460"/>
          </w:pPr>
          <w:r>
            <w:t xml:space="preserve">Skills &amp; </w:t>
          </w:r>
          <w:r>
            <w:t>Abilities</w:t>
          </w:r>
        </w:p>
      </w:docPartBody>
    </w:docPart>
    <w:docPart>
      <w:docPartPr>
        <w:name w:val="2257546225DD46778FFB2964A18AF2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28A1D3-F5B6-4BD9-A77D-56BF891DA8B7}"/>
      </w:docPartPr>
      <w:docPartBody>
        <w:p w:rsidR="00000000" w:rsidRDefault="00F41B72">
          <w:pPr>
            <w:pStyle w:val="2257546225DD46778FFB2964A18AF2A5"/>
          </w:pPr>
          <w:r>
            <w:t>Management</w:t>
          </w:r>
        </w:p>
      </w:docPartBody>
    </w:docPart>
    <w:docPart>
      <w:docPartPr>
        <w:name w:val="3C93664102254E99BDBA6196AD8ACD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807917-0B14-4A22-A2FE-C827DBCB4F4B}"/>
      </w:docPartPr>
      <w:docPartBody>
        <w:p w:rsidR="00000000" w:rsidRDefault="00F41B72">
          <w:pPr>
            <w:pStyle w:val="3C93664102254E99BDBA6196AD8ACD06"/>
          </w:pPr>
          <w:r>
            <w:t>Sales</w:t>
          </w:r>
        </w:p>
      </w:docPartBody>
    </w:docPart>
    <w:docPart>
      <w:docPartPr>
        <w:name w:val="E24855BD61F1424C8B06E9DCBD0029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7800F3-34E9-48DE-98BE-57E3650E48D4}"/>
      </w:docPartPr>
      <w:docPartBody>
        <w:p w:rsidR="00000000" w:rsidRDefault="00F41B72">
          <w:pPr>
            <w:pStyle w:val="E24855BD61F1424C8B06E9DCBD0029EF"/>
          </w:pPr>
          <w:r>
            <w:t>Communication</w:t>
          </w:r>
        </w:p>
      </w:docPartBody>
    </w:docPart>
    <w:docPart>
      <w:docPartPr>
        <w:name w:val="64C037936C654662AA7ADD21B42997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D82769-6BCB-439B-9408-C06E6109AB15}"/>
      </w:docPartPr>
      <w:docPartBody>
        <w:p w:rsidR="00000000" w:rsidRDefault="00F41B72">
          <w:pPr>
            <w:pStyle w:val="64C037936C654662AA7ADD21B4299706"/>
          </w:pPr>
          <w:r>
            <w:t>Leadership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B72"/>
    <w:rsid w:val="00F41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64ED2789E3E40E499B2E9A67F189C84">
    <w:name w:val="764ED2789E3E40E499B2E9A67F189C84"/>
  </w:style>
  <w:style w:type="paragraph" w:customStyle="1" w:styleId="DE018517D63043FF92FF6579BEA2DE9E">
    <w:name w:val="DE018517D63043FF92FF6579BEA2DE9E"/>
  </w:style>
  <w:style w:type="paragraph" w:customStyle="1" w:styleId="E22DB63187B74CE38E46D45193BA1A8B">
    <w:name w:val="E22DB63187B74CE38E46D45193BA1A8B"/>
  </w:style>
  <w:style w:type="paragraph" w:customStyle="1" w:styleId="75AC5C55EFB94E87A057B582704190D8">
    <w:name w:val="75AC5C55EFB94E87A057B582704190D8"/>
  </w:style>
  <w:style w:type="paragraph" w:customStyle="1" w:styleId="F3BC4EE21617496A9A9D252AB919CA0C">
    <w:name w:val="F3BC4EE21617496A9A9D252AB919CA0C"/>
  </w:style>
  <w:style w:type="paragraph" w:customStyle="1" w:styleId="13A8747255B24845B08E9848F3F798B4">
    <w:name w:val="13A8747255B24845B08E9848F3F798B4"/>
  </w:style>
  <w:style w:type="paragraph" w:customStyle="1" w:styleId="D970C5A7E2094834B5337687408514A1">
    <w:name w:val="D970C5A7E2094834B5337687408514A1"/>
  </w:style>
  <w:style w:type="paragraph" w:customStyle="1" w:styleId="F2282E5D5FB5437490BDC20AB1B61A04">
    <w:name w:val="F2282E5D5FB5437490BDC20AB1B61A04"/>
  </w:style>
  <w:style w:type="paragraph" w:customStyle="1" w:styleId="181820F6B3DC4EF9972842DE7D417076">
    <w:name w:val="181820F6B3DC4EF9972842DE7D417076"/>
  </w:style>
  <w:style w:type="paragraph" w:customStyle="1" w:styleId="8E8BE32417274A6196BB19BCE3046EBE">
    <w:name w:val="8E8BE32417274A6196BB19BCE3046EBE"/>
  </w:style>
  <w:style w:type="paragraph" w:customStyle="1" w:styleId="A46CABCC3F794721BAFD45EE5A2B1175">
    <w:name w:val="A46CABCC3F794721BAFD45EE5A2B1175"/>
  </w:style>
  <w:style w:type="paragraph" w:customStyle="1" w:styleId="22D858A9B0FD4CD1BF5614BC4A6D0618">
    <w:name w:val="22D858A9B0FD4CD1BF5614BC4A6D0618"/>
  </w:style>
  <w:style w:type="paragraph" w:customStyle="1" w:styleId="A1863EF6C7B243BFA011F4919B9C8490">
    <w:name w:val="A1863EF6C7B243BFA011F4919B9C8490"/>
  </w:style>
  <w:style w:type="paragraph" w:customStyle="1" w:styleId="A663B12B7D234BA4A32DD3682E3B990B">
    <w:name w:val="A663B12B7D234BA4A32DD3682E3B990B"/>
  </w:style>
  <w:style w:type="paragraph" w:customStyle="1" w:styleId="757CB6121E1C4A3182B920374AFBB84D">
    <w:name w:val="757CB6121E1C4A3182B920374AFBB84D"/>
  </w:style>
  <w:style w:type="paragraph" w:customStyle="1" w:styleId="51BC27B231F7491F8B68B4029C62C460">
    <w:name w:val="51BC27B231F7491F8B68B4029C62C460"/>
  </w:style>
  <w:style w:type="paragraph" w:customStyle="1" w:styleId="2257546225DD46778FFB2964A18AF2A5">
    <w:name w:val="2257546225DD46778FFB2964A18AF2A5"/>
  </w:style>
  <w:style w:type="paragraph" w:customStyle="1" w:styleId="26F0B35D24D94E6289B1339F9B03B301">
    <w:name w:val="26F0B35D24D94E6289B1339F9B03B301"/>
  </w:style>
  <w:style w:type="paragraph" w:customStyle="1" w:styleId="3C93664102254E99BDBA6196AD8ACD06">
    <w:name w:val="3C93664102254E99BDBA6196AD8ACD06"/>
  </w:style>
  <w:style w:type="paragraph" w:customStyle="1" w:styleId="68D317EB86AF462E912B5B053D156ACA">
    <w:name w:val="68D317EB86AF462E912B5B053D156ACA"/>
  </w:style>
  <w:style w:type="paragraph" w:customStyle="1" w:styleId="E24855BD61F1424C8B06E9DCBD0029EF">
    <w:name w:val="E24855BD61F1424C8B06E9DCBD0029EF"/>
  </w:style>
  <w:style w:type="paragraph" w:customStyle="1" w:styleId="29833E61F15B426DB2580B46C152A3FF">
    <w:name w:val="29833E61F15B426DB2580B46C152A3FF"/>
  </w:style>
  <w:style w:type="paragraph" w:customStyle="1" w:styleId="64C037936C654662AA7ADD21B4299706">
    <w:name w:val="64C037936C654662AA7ADD21B4299706"/>
  </w:style>
  <w:style w:type="paragraph" w:customStyle="1" w:styleId="0AEBF7B1D1844E5789718A19F3DB9D20">
    <w:name w:val="0AEBF7B1D1844E5789718A19F3DB9D20"/>
  </w:style>
  <w:style w:type="paragraph" w:customStyle="1" w:styleId="C1AE1AC2202240E88C7AD33EE878283A">
    <w:name w:val="C1AE1AC2202240E88C7AD33EE878283A"/>
  </w:style>
  <w:style w:type="paragraph" w:customStyle="1" w:styleId="FC8A33A409A34ED3B3977C343217503C">
    <w:name w:val="FC8A33A409A34ED3B3977C343217503C"/>
  </w:style>
  <w:style w:type="paragraph" w:customStyle="1" w:styleId="9B962383DEF4429F84CD2AF7531CAB57">
    <w:name w:val="9B962383DEF4429F84CD2AF7531CAB57"/>
  </w:style>
  <w:style w:type="paragraph" w:customStyle="1" w:styleId="FE5658E75A624520A4911FA17097BE9E">
    <w:name w:val="FE5658E75A624520A4911FA17097BE9E"/>
  </w:style>
  <w:style w:type="paragraph" w:customStyle="1" w:styleId="E44D75C883F24D238CC98FCFB644BB20">
    <w:name w:val="E44D75C883F24D238CC98FCFB644BB20"/>
  </w:style>
  <w:style w:type="paragraph" w:customStyle="1" w:styleId="11D4CC4EEAA04467A462921FC9D066AD">
    <w:name w:val="11D4CC4EEAA04467A462921FC9D066AD"/>
  </w:style>
  <w:style w:type="paragraph" w:customStyle="1" w:styleId="63EE3BCE5F104D5C951EEFD80A4BED88">
    <w:name w:val="63EE3BCE5F104D5C951EEFD80A4BED88"/>
  </w:style>
  <w:style w:type="paragraph" w:customStyle="1" w:styleId="00A6C0B1F1FA45989948585291FF92E7">
    <w:name w:val="00A6C0B1F1FA45989948585291FF92E7"/>
  </w:style>
  <w:style w:type="paragraph" w:customStyle="1" w:styleId="2209645F62DF4648AAC2D2E3F008F778">
    <w:name w:val="2209645F62DF4648AAC2D2E3F008F77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34F36E-D465-43F4-88F6-BD0D33938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 (color)</Template>
  <TotalTime>44</TotalTime>
  <Pages>2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keywords/>
  <cp:lastModifiedBy>hp</cp:lastModifiedBy>
  <cp:revision>1</cp:revision>
  <dcterms:created xsi:type="dcterms:W3CDTF">2018-03-31T08:08:00Z</dcterms:created>
  <dcterms:modified xsi:type="dcterms:W3CDTF">2018-03-31T08:52:00Z</dcterms:modified>
  <cp:version/>
</cp:coreProperties>
</file>